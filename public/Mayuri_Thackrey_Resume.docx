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600" w:firstRow="0" w:lastRow="0" w:firstColumn="0" w:lastColumn="0" w:noHBand="1" w:noVBand="1"/>
      </w:tblPr>
      <w:tblGrid>
        <w:gridCol w:w="4789"/>
        <w:gridCol w:w="323"/>
        <w:gridCol w:w="323"/>
        <w:gridCol w:w="4645"/>
      </w:tblGrid>
      <w:tr w:rsidR="00351D01" w14:paraId="0D4E270D" w14:textId="77777777" w:rsidTr="00900A10">
        <w:trPr>
          <w:trHeight w:val="2169"/>
        </w:trPr>
        <w:tc>
          <w:tcPr>
            <w:tcW w:w="5940" w:type="dxa"/>
            <w:gridSpan w:val="2"/>
            <w:tcBorders>
              <w:bottom w:val="dashSmallGap" w:sz="4" w:space="0" w:color="555CB4" w:themeColor="accent3" w:themeShade="BF"/>
            </w:tcBorders>
            <w:vAlign w:val="center"/>
          </w:tcPr>
          <w:p w14:paraId="0B4979D4" w14:textId="7FFE199E" w:rsidR="00351D01" w:rsidRPr="0049091F" w:rsidRDefault="00AB7946" w:rsidP="00E025AA">
            <w:pPr>
              <w:pStyle w:val="Title"/>
              <w:rPr>
                <w:sz w:val="40"/>
                <w:szCs w:val="40"/>
              </w:rPr>
            </w:pPr>
            <w:r w:rsidRPr="0049091F">
              <w:rPr>
                <w:sz w:val="40"/>
                <w:szCs w:val="40"/>
              </w:rPr>
              <w:t>Mayuri thackrey</w:t>
            </w:r>
          </w:p>
          <w:p w14:paraId="1CD37D3B" w14:textId="12AF032F" w:rsidR="00351D01" w:rsidRPr="0049091F" w:rsidRDefault="00AB7946" w:rsidP="00900A10">
            <w:pPr>
              <w:pStyle w:val="Subtitle"/>
              <w:rPr>
                <w:bCs/>
                <w:sz w:val="28"/>
              </w:rPr>
            </w:pPr>
            <w:r w:rsidRPr="0049091F">
              <w:rPr>
                <w:bCs/>
                <w:color w:val="auto"/>
                <w:sz w:val="28"/>
              </w:rPr>
              <w:t>Software Implementation Engineer</w:t>
            </w:r>
          </w:p>
        </w:tc>
        <w:tc>
          <w:tcPr>
            <w:tcW w:w="360" w:type="dxa"/>
            <w:tcBorders>
              <w:bottom w:val="dashSmallGap" w:sz="4" w:space="0" w:color="555CB4" w:themeColor="accent3" w:themeShade="BF"/>
            </w:tcBorders>
            <w:vAlign w:val="center"/>
          </w:tcPr>
          <w:p w14:paraId="7877F149" w14:textId="77777777" w:rsidR="00351D01" w:rsidRPr="00C25322" w:rsidRDefault="00351D01" w:rsidP="00900A10"/>
        </w:tc>
        <w:tc>
          <w:tcPr>
            <w:tcW w:w="3770" w:type="dxa"/>
            <w:tcBorders>
              <w:bottom w:val="dashSmallGap" w:sz="4" w:space="0" w:color="555CB4" w:themeColor="accent3" w:themeShade="BF"/>
            </w:tcBorders>
            <w:vAlign w:val="center"/>
          </w:tcPr>
          <w:p w14:paraId="2C7067D8" w14:textId="1A468F0C" w:rsidR="00351D01" w:rsidRPr="000268DA" w:rsidRDefault="00351D01" w:rsidP="00900A10">
            <w:pPr>
              <w:pStyle w:val="Heading1"/>
            </w:pPr>
            <w:r w:rsidRPr="000268DA">
              <w:t xml:space="preserve">/ </w:t>
            </w:r>
            <w:r w:rsidR="00AB7946">
              <w:t>8369080946</w:t>
            </w:r>
          </w:p>
          <w:p w14:paraId="6F4C99B7" w14:textId="0261F4A2" w:rsidR="00351D01" w:rsidRPr="00827457" w:rsidRDefault="00AB7946" w:rsidP="00900A10">
            <w:pPr>
              <w:pStyle w:val="Heading1"/>
            </w:pPr>
            <w:r>
              <w:t>/</w:t>
            </w:r>
            <w:r w:rsidRPr="00AB7946">
              <w:rPr>
                <w:rFonts w:ascii="Candara" w:eastAsia="Candara" w:hAnsi="Candara" w:cs="Candara"/>
                <w:color w:val="767171"/>
                <w:sz w:val="22"/>
                <w:szCs w:val="24"/>
                <w:lang w:val="en-IN" w:eastAsia="en-IN"/>
              </w:rPr>
              <w:t xml:space="preserve"> </w:t>
            </w:r>
            <w:r w:rsidRPr="00AB7946">
              <w:rPr>
                <w:lang w:val="en-IN"/>
              </w:rPr>
              <w:t>mayuthackrey@gmail.com</w:t>
            </w:r>
          </w:p>
          <w:p w14:paraId="68B1EFEC" w14:textId="438F2320" w:rsidR="00351D01" w:rsidRPr="00C25322" w:rsidRDefault="00351D01" w:rsidP="00900A10">
            <w:pPr>
              <w:pStyle w:val="Heading1"/>
            </w:pPr>
            <w:r>
              <w:t xml:space="preserve">/ </w:t>
            </w:r>
            <w:r w:rsidR="00AB7946" w:rsidRPr="00AB7946">
              <w:rPr>
                <w:lang w:val="en-IN"/>
              </w:rPr>
              <w:t>Goregaon (East) www.LinkedIn.com/inmayurithackrey-0278ab216</w:t>
            </w:r>
          </w:p>
        </w:tc>
      </w:tr>
      <w:tr w:rsidR="00351D01" w14:paraId="591B8FBE" w14:textId="77777777" w:rsidTr="00900A10">
        <w:trPr>
          <w:trHeight w:val="1800"/>
        </w:trPr>
        <w:tc>
          <w:tcPr>
            <w:tcW w:w="10070" w:type="dxa"/>
            <w:gridSpan w:val="4"/>
            <w:tcBorders>
              <w:top w:val="dashSmallGap" w:sz="4" w:space="0" w:color="555CB4" w:themeColor="accent3" w:themeShade="BF"/>
              <w:bottom w:val="dashSmallGap" w:sz="4" w:space="0" w:color="555CB4" w:themeColor="accent3" w:themeShade="BF"/>
            </w:tcBorders>
            <w:vAlign w:val="center"/>
          </w:tcPr>
          <w:p w14:paraId="0A3CC9EF" w14:textId="4615F243" w:rsidR="00351D01" w:rsidRPr="007E604D" w:rsidRDefault="00AB7946" w:rsidP="00900A10">
            <w:pPr>
              <w:pStyle w:val="Heading2"/>
            </w:pPr>
            <w:r>
              <w:t>Experience in d</w:t>
            </w:r>
            <w:r w:rsidRPr="00AB7946">
              <w:t xml:space="preserve">etail-oriented professional with strong analytical and communication skills, ensuring seamless software </w:t>
            </w:r>
            <w:r>
              <w:t xml:space="preserve">implementation </w:t>
            </w:r>
            <w:r w:rsidRPr="00AB7946">
              <w:t>and smooth go-live processes</w:t>
            </w:r>
            <w:r>
              <w:t xml:space="preserve"> with </w:t>
            </w:r>
            <w:r w:rsidRPr="00AB7946">
              <w:t>end-to-end project coordination, system configuration, and successful client onboarding.</w:t>
            </w:r>
          </w:p>
        </w:tc>
      </w:tr>
      <w:tr w:rsidR="00351D01" w14:paraId="5526339B" w14:textId="77777777" w:rsidTr="00900A10">
        <w:trPr>
          <w:trHeight w:val="7960"/>
        </w:trPr>
        <w:tc>
          <w:tcPr>
            <w:tcW w:w="5580" w:type="dxa"/>
            <w:tcBorders>
              <w:top w:val="dashSmallGap" w:sz="4" w:space="0" w:color="555CB4" w:themeColor="accent3" w:themeShade="BF"/>
            </w:tcBorders>
          </w:tcPr>
          <w:p w14:paraId="11665587" w14:textId="77777777" w:rsidR="00351D01" w:rsidRDefault="00351D01" w:rsidP="00900A10"/>
          <w:p w14:paraId="1DEBC5EE" w14:textId="77777777" w:rsidR="00351D01" w:rsidRDefault="00351D01" w:rsidP="00900A10">
            <w:pPr>
              <w:pStyle w:val="Heading3"/>
            </w:pPr>
            <w:r w:rsidRPr="00FA6842">
              <w:t xml:space="preserve">Work </w:t>
            </w:r>
            <w:r w:rsidRPr="00CC4BA5">
              <w:t>experience</w:t>
            </w:r>
          </w:p>
          <w:p w14:paraId="38972CBB" w14:textId="77777777" w:rsidR="00AB7946" w:rsidRDefault="00AB7946" w:rsidP="00AB7946">
            <w:pPr>
              <w:spacing w:after="105"/>
              <w:ind w:left="-5" w:hanging="10"/>
            </w:pPr>
            <w:r>
              <w:rPr>
                <w:rFonts w:ascii="Candara" w:eastAsia="Candara" w:hAnsi="Candara" w:cs="Candara"/>
                <w:b/>
                <w:color w:val="767171"/>
              </w:rPr>
              <w:t>System Support &amp; Implementation Engineer</w:t>
            </w:r>
          </w:p>
          <w:p w14:paraId="1A9BD3C2" w14:textId="77777777" w:rsidR="00AB7946" w:rsidRDefault="00AB7946" w:rsidP="00AB7946">
            <w:pPr>
              <w:pStyle w:val="Heading2"/>
              <w:ind w:left="-5"/>
            </w:pPr>
            <w:r>
              <w:t>Spine Technologies Pvt. Ltd.| 2022 – 2023</w:t>
            </w:r>
          </w:p>
          <w:p w14:paraId="67177A70" w14:textId="77777777" w:rsidR="00AB7946" w:rsidRPr="00AB7946" w:rsidRDefault="00AB7946" w:rsidP="00AB7946">
            <w:pPr>
              <w:numPr>
                <w:ilvl w:val="0"/>
                <w:numId w:val="1"/>
              </w:numPr>
              <w:spacing w:after="61" w:line="266" w:lineRule="auto"/>
              <w:ind w:hanging="355"/>
            </w:pPr>
            <w:r>
              <w:rPr>
                <w:rFonts w:ascii="Candara" w:eastAsia="Candara" w:hAnsi="Candara" w:cs="Candara"/>
                <w:color w:val="767171"/>
              </w:rPr>
              <w:t>Installed,</w:t>
            </w:r>
            <w:r>
              <w:rPr>
                <w:rFonts w:ascii="Candara" w:eastAsia="Candara" w:hAnsi="Candara" w:cs="Candara"/>
                <w:color w:val="767171"/>
              </w:rPr>
              <w:tab/>
              <w:t>configured,</w:t>
            </w:r>
            <w:r>
              <w:rPr>
                <w:rFonts w:ascii="Candara" w:eastAsia="Candara" w:hAnsi="Candara" w:cs="Candara"/>
                <w:color w:val="767171"/>
              </w:rPr>
              <w:tab/>
              <w:t>and</w:t>
            </w:r>
            <w:r>
              <w:rPr>
                <w:rFonts w:ascii="Candara" w:eastAsia="Candara" w:hAnsi="Candara" w:cs="Candara"/>
                <w:color w:val="767171"/>
              </w:rPr>
              <w:tab/>
              <w:t>supported</w:t>
            </w:r>
            <w:r>
              <w:rPr>
                <w:rFonts w:ascii="Candara" w:eastAsia="Candara" w:hAnsi="Candara" w:cs="Candara"/>
                <w:color w:val="767171"/>
              </w:rPr>
              <w:tab/>
              <w:t>Asset</w:t>
            </w:r>
            <w:r>
              <w:rPr>
                <w:rFonts w:ascii="Candara" w:eastAsia="Candara" w:hAnsi="Candara" w:cs="Candara"/>
                <w:color w:val="767171"/>
              </w:rPr>
              <w:tab/>
              <w:t>Management software.</w:t>
            </w:r>
          </w:p>
          <w:p w14:paraId="5C97F483" w14:textId="31863F4A" w:rsidR="00AB7946" w:rsidRDefault="00AB7946" w:rsidP="00AB7946">
            <w:pPr>
              <w:numPr>
                <w:ilvl w:val="0"/>
                <w:numId w:val="1"/>
              </w:numPr>
              <w:spacing w:after="38" w:line="266" w:lineRule="auto"/>
              <w:ind w:hanging="355"/>
            </w:pPr>
            <w:r>
              <w:rPr>
                <w:rFonts w:ascii="Candara" w:eastAsia="Candara" w:hAnsi="Candara" w:cs="Candara"/>
                <w:color w:val="767171"/>
              </w:rPr>
              <w:t>C</w:t>
            </w:r>
            <w:r>
              <w:rPr>
                <w:rFonts w:ascii="Candara" w:eastAsia="Candara" w:hAnsi="Candara" w:cs="Candara"/>
                <w:color w:val="767171"/>
              </w:rPr>
              <w:t>onducted client training and software walkthroughs.</w:t>
            </w:r>
          </w:p>
          <w:p w14:paraId="4C8C38D4" w14:textId="0636D513" w:rsidR="00AB7946" w:rsidRDefault="00AB7946" w:rsidP="00AB7946">
            <w:pPr>
              <w:numPr>
                <w:ilvl w:val="0"/>
                <w:numId w:val="1"/>
              </w:numPr>
              <w:spacing w:after="61" w:line="266" w:lineRule="auto"/>
              <w:ind w:hanging="355"/>
            </w:pPr>
            <w:r>
              <w:rPr>
                <w:rFonts w:ascii="Candara" w:eastAsia="Candara" w:hAnsi="Candara" w:cs="Candara"/>
                <w:color w:val="767171"/>
              </w:rPr>
              <w:t>Handled troubleshooting and technical support for system</w:t>
            </w:r>
            <w:r>
              <w:rPr>
                <w:rFonts w:ascii="Candara" w:eastAsia="Candara" w:hAnsi="Candara" w:cs="Candara"/>
                <w:color w:val="767171"/>
              </w:rPr>
              <w:t xml:space="preserve"> </w:t>
            </w:r>
            <w:r>
              <w:rPr>
                <w:rFonts w:ascii="Candara" w:eastAsia="Candara" w:hAnsi="Candara" w:cs="Candara"/>
                <w:color w:val="767171"/>
              </w:rPr>
              <w:t>related issues.</w:t>
            </w:r>
          </w:p>
          <w:p w14:paraId="3A6D04CB" w14:textId="77777777" w:rsidR="00AB7946" w:rsidRDefault="00AB7946" w:rsidP="00AB7946">
            <w:pPr>
              <w:numPr>
                <w:ilvl w:val="0"/>
                <w:numId w:val="1"/>
              </w:numPr>
              <w:spacing w:after="61" w:line="266" w:lineRule="auto"/>
              <w:ind w:hanging="355"/>
            </w:pPr>
            <w:r>
              <w:rPr>
                <w:rFonts w:ascii="Candara" w:eastAsia="Candara" w:hAnsi="Candara" w:cs="Candara"/>
                <w:color w:val="767171"/>
              </w:rPr>
              <w:t>Coordinated with internal teams to customize solutions based on client requirements.</w:t>
            </w:r>
          </w:p>
          <w:p w14:paraId="035DA92E" w14:textId="77777777" w:rsidR="00AB7946" w:rsidRDefault="00AB7946" w:rsidP="00AB7946">
            <w:pPr>
              <w:numPr>
                <w:ilvl w:val="0"/>
                <w:numId w:val="1"/>
              </w:numPr>
              <w:spacing w:after="287" w:line="266" w:lineRule="auto"/>
              <w:ind w:hanging="355"/>
            </w:pPr>
            <w:r>
              <w:rPr>
                <w:rFonts w:ascii="Candara" w:eastAsia="Candara" w:hAnsi="Candara" w:cs="Candara"/>
                <w:color w:val="767171"/>
              </w:rPr>
              <w:t>Maintained implementation documentation and report.</w:t>
            </w:r>
          </w:p>
          <w:p w14:paraId="53915F8F" w14:textId="77777777" w:rsidR="002726EC" w:rsidRDefault="002726EC" w:rsidP="002726EC">
            <w:pPr>
              <w:spacing w:after="105"/>
              <w:ind w:left="-5" w:hanging="10"/>
            </w:pPr>
            <w:r>
              <w:rPr>
                <w:rFonts w:ascii="Candara" w:eastAsia="Candara" w:hAnsi="Candara" w:cs="Candara"/>
                <w:b/>
                <w:color w:val="767171"/>
              </w:rPr>
              <w:t>Project Coordinator</w:t>
            </w:r>
          </w:p>
          <w:p w14:paraId="0B0BD116" w14:textId="77777777" w:rsidR="002726EC" w:rsidRDefault="002726EC" w:rsidP="002726EC">
            <w:pPr>
              <w:pStyle w:val="Heading2"/>
              <w:ind w:left="-5"/>
            </w:pPr>
            <w:r>
              <w:t>Spine Technologies Pvt. Ltd.| 2023 – 2024</w:t>
            </w:r>
          </w:p>
          <w:p w14:paraId="5F60EE31" w14:textId="77777777" w:rsidR="002726EC" w:rsidRDefault="002726EC" w:rsidP="002726EC">
            <w:pPr>
              <w:numPr>
                <w:ilvl w:val="0"/>
                <w:numId w:val="2"/>
              </w:numPr>
              <w:spacing w:after="61" w:line="267" w:lineRule="auto"/>
              <w:ind w:hanging="365"/>
            </w:pPr>
            <w:r>
              <w:rPr>
                <w:rFonts w:ascii="Candara" w:eastAsia="Candara" w:hAnsi="Candara" w:cs="Candara"/>
                <w:color w:val="767171"/>
              </w:rPr>
              <w:t>Supported both Payroll-HRMS and Asset Management software during project coordination, ensuring smooth implementation, client communication, and post-deployment support.</w:t>
            </w:r>
          </w:p>
          <w:p w14:paraId="249EA64B" w14:textId="77777777" w:rsidR="002726EC" w:rsidRDefault="002726EC" w:rsidP="002726EC">
            <w:pPr>
              <w:numPr>
                <w:ilvl w:val="0"/>
                <w:numId w:val="2"/>
              </w:numPr>
              <w:spacing w:after="61" w:line="266" w:lineRule="auto"/>
              <w:ind w:hanging="365"/>
            </w:pPr>
            <w:r>
              <w:rPr>
                <w:rFonts w:ascii="Candara" w:eastAsia="Candara" w:hAnsi="Candara" w:cs="Candara"/>
                <w:color w:val="767171"/>
              </w:rPr>
              <w:t>Managed project timelines, tasks, and communications across teams and clients.</w:t>
            </w:r>
          </w:p>
          <w:p w14:paraId="755E5293" w14:textId="77777777" w:rsidR="002726EC" w:rsidRDefault="002726EC" w:rsidP="002726EC">
            <w:pPr>
              <w:numPr>
                <w:ilvl w:val="0"/>
                <w:numId w:val="2"/>
              </w:numPr>
              <w:spacing w:after="61" w:line="266" w:lineRule="auto"/>
              <w:ind w:hanging="365"/>
            </w:pPr>
            <w:r>
              <w:rPr>
                <w:rFonts w:ascii="Candara" w:eastAsia="Candara" w:hAnsi="Candara" w:cs="Candara"/>
                <w:color w:val="767171"/>
              </w:rPr>
              <w:t>Oversaw end-to-end implementation for clients like Holy Spirit Hospital, Vee Tee, and Le Sutra.</w:t>
            </w:r>
          </w:p>
          <w:p w14:paraId="4AEB59E8" w14:textId="77777777" w:rsidR="002726EC" w:rsidRPr="002726EC" w:rsidRDefault="002726EC" w:rsidP="002726EC">
            <w:pPr>
              <w:numPr>
                <w:ilvl w:val="0"/>
                <w:numId w:val="2"/>
              </w:numPr>
              <w:spacing w:after="61" w:line="266" w:lineRule="auto"/>
              <w:ind w:hanging="365"/>
            </w:pPr>
            <w:r>
              <w:rPr>
                <w:rFonts w:ascii="Candara" w:eastAsia="Candara" w:hAnsi="Candara" w:cs="Candara"/>
                <w:color w:val="767171"/>
              </w:rPr>
              <w:lastRenderedPageBreak/>
              <w:t>Conducted project tracking using tools (mention if used – e.g., Excel, Schedule plus).</w:t>
            </w:r>
          </w:p>
          <w:p w14:paraId="2EF43505" w14:textId="77777777" w:rsidR="002726EC" w:rsidRDefault="002726EC" w:rsidP="002726EC">
            <w:pPr>
              <w:spacing w:after="61" w:line="266" w:lineRule="auto"/>
              <w:ind w:left="710"/>
            </w:pPr>
          </w:p>
          <w:p w14:paraId="6A460C2F" w14:textId="63D38240" w:rsidR="002726EC" w:rsidRDefault="002726EC" w:rsidP="002726EC">
            <w:pPr>
              <w:spacing w:after="105"/>
              <w:ind w:left="-5" w:hanging="10"/>
            </w:pPr>
            <w:r>
              <w:rPr>
                <w:rFonts w:ascii="Candara" w:eastAsia="Candara" w:hAnsi="Candara" w:cs="Candara"/>
                <w:b/>
                <w:color w:val="767171"/>
              </w:rPr>
              <w:t>S</w:t>
            </w:r>
            <w:r>
              <w:rPr>
                <w:rFonts w:ascii="Candara" w:eastAsia="Candara" w:hAnsi="Candara" w:cs="Candara"/>
                <w:b/>
                <w:color w:val="767171"/>
              </w:rPr>
              <w:t xml:space="preserve">oftware </w:t>
            </w:r>
            <w:r>
              <w:rPr>
                <w:rFonts w:ascii="Candara" w:eastAsia="Candara" w:hAnsi="Candara" w:cs="Candara"/>
                <w:b/>
                <w:color w:val="767171"/>
              </w:rPr>
              <w:t>Implementation Engineer</w:t>
            </w:r>
          </w:p>
          <w:p w14:paraId="51C67974" w14:textId="2CB873B4" w:rsidR="002726EC" w:rsidRDefault="0049091F" w:rsidP="002726EC">
            <w:pPr>
              <w:pStyle w:val="Heading2"/>
              <w:ind w:left="-5"/>
            </w:pPr>
            <w:proofErr w:type="spellStart"/>
            <w:r>
              <w:t>B’catalyst</w:t>
            </w:r>
            <w:proofErr w:type="spellEnd"/>
            <w:r>
              <w:t xml:space="preserve"> P</w:t>
            </w:r>
            <w:r w:rsidR="002726EC">
              <w:t>vt. Ltd.| 202</w:t>
            </w:r>
            <w:r w:rsidR="002726EC">
              <w:t>5</w:t>
            </w:r>
            <w:r w:rsidR="002726EC">
              <w:t xml:space="preserve"> – 202</w:t>
            </w:r>
            <w:r w:rsidR="002726EC">
              <w:t>6</w:t>
            </w:r>
          </w:p>
          <w:p w14:paraId="4EFB3050" w14:textId="77777777" w:rsidR="002726EC" w:rsidRDefault="002726EC" w:rsidP="002726EC">
            <w:pPr>
              <w:numPr>
                <w:ilvl w:val="0"/>
                <w:numId w:val="1"/>
              </w:numPr>
              <w:spacing w:after="38" w:line="266" w:lineRule="auto"/>
              <w:ind w:hanging="355"/>
            </w:pPr>
            <w:r>
              <w:rPr>
                <w:rFonts w:ascii="Candara" w:eastAsia="Candara" w:hAnsi="Candara" w:cs="Candara"/>
                <w:color w:val="767171"/>
              </w:rPr>
              <w:t>Conducted client training and software walkthroughs.</w:t>
            </w:r>
          </w:p>
          <w:p w14:paraId="15793B71" w14:textId="77777777" w:rsidR="002726EC" w:rsidRDefault="002726EC" w:rsidP="002726EC">
            <w:pPr>
              <w:numPr>
                <w:ilvl w:val="0"/>
                <w:numId w:val="1"/>
              </w:numPr>
              <w:spacing w:after="61" w:line="266" w:lineRule="auto"/>
              <w:ind w:hanging="355"/>
            </w:pPr>
            <w:r>
              <w:rPr>
                <w:rFonts w:ascii="Candara" w:eastAsia="Candara" w:hAnsi="Candara" w:cs="Candara"/>
                <w:color w:val="767171"/>
              </w:rPr>
              <w:t>Handled troubleshooting and technical support for system related issues.</w:t>
            </w:r>
          </w:p>
          <w:p w14:paraId="66EA1160" w14:textId="77777777" w:rsidR="002726EC" w:rsidRDefault="002726EC" w:rsidP="002726EC">
            <w:pPr>
              <w:numPr>
                <w:ilvl w:val="0"/>
                <w:numId w:val="1"/>
              </w:numPr>
              <w:spacing w:after="61" w:line="266" w:lineRule="auto"/>
              <w:ind w:hanging="355"/>
            </w:pPr>
            <w:r>
              <w:rPr>
                <w:rFonts w:ascii="Candara" w:eastAsia="Candara" w:hAnsi="Candara" w:cs="Candara"/>
                <w:color w:val="767171"/>
              </w:rPr>
              <w:t>Coordinated with internal teams to customize solutions based on client requirements.</w:t>
            </w:r>
          </w:p>
          <w:p w14:paraId="43E382C0" w14:textId="5957C135" w:rsidR="00E9471F" w:rsidRDefault="002726EC" w:rsidP="00E9471F">
            <w:pPr>
              <w:numPr>
                <w:ilvl w:val="0"/>
                <w:numId w:val="2"/>
              </w:numPr>
              <w:spacing w:after="61" w:line="266" w:lineRule="auto"/>
              <w:ind w:hanging="365"/>
            </w:pPr>
            <w:r>
              <w:rPr>
                <w:rFonts w:ascii="Candara" w:eastAsia="Candara" w:hAnsi="Candara" w:cs="Candara"/>
                <w:color w:val="767171"/>
              </w:rPr>
              <w:t>Maintained implementation documentation and report.</w:t>
            </w:r>
            <w:r w:rsidR="00E9471F">
              <w:rPr>
                <w:rFonts w:ascii="Candara" w:eastAsia="Candara" w:hAnsi="Candara" w:cs="Candara"/>
                <w:color w:val="767171"/>
              </w:rPr>
              <w:t xml:space="preserve"> </w:t>
            </w:r>
            <w:r w:rsidR="00E9471F">
              <w:rPr>
                <w:rFonts w:ascii="Candara" w:eastAsia="Candara" w:hAnsi="Candara" w:cs="Candara"/>
                <w:color w:val="767171"/>
              </w:rPr>
              <w:t>clients.</w:t>
            </w:r>
          </w:p>
          <w:p w14:paraId="17699903" w14:textId="49D64B69" w:rsidR="00AB7946" w:rsidRDefault="00E9471F" w:rsidP="00E9471F">
            <w:pPr>
              <w:numPr>
                <w:ilvl w:val="0"/>
                <w:numId w:val="1"/>
              </w:numPr>
              <w:spacing w:after="287" w:line="266" w:lineRule="auto"/>
              <w:ind w:hanging="355"/>
            </w:pPr>
            <w:r w:rsidRPr="00E9471F">
              <w:rPr>
                <w:rFonts w:ascii="Candara" w:eastAsia="Candara" w:hAnsi="Candara" w:cs="Candara"/>
                <w:color w:val="767171"/>
              </w:rPr>
              <w:t>BRD/SRS creation MOM for held up meeting discussion user Manul.</w:t>
            </w:r>
          </w:p>
          <w:p w14:paraId="615D352F" w14:textId="77777777" w:rsidR="00351D01" w:rsidRDefault="00351D01" w:rsidP="002726EC">
            <w:pPr>
              <w:pStyle w:val="Heading3"/>
            </w:pPr>
            <w:r w:rsidRPr="00FA6842">
              <w:t>Skills</w:t>
            </w:r>
          </w:p>
          <w:p w14:paraId="4FCE4515" w14:textId="77777777" w:rsidR="002726EC" w:rsidRDefault="002726EC" w:rsidP="002726EC">
            <w:pPr>
              <w:numPr>
                <w:ilvl w:val="0"/>
                <w:numId w:val="3"/>
              </w:numPr>
              <w:spacing w:after="40" w:line="259" w:lineRule="auto"/>
              <w:ind w:hanging="360"/>
            </w:pPr>
            <w:r>
              <w:rPr>
                <w:rFonts w:ascii="Candara" w:eastAsia="Candara" w:hAnsi="Candara" w:cs="Candara"/>
                <w:color w:val="767171"/>
              </w:rPr>
              <w:t>Communication</w:t>
            </w:r>
          </w:p>
          <w:p w14:paraId="373D1DE2" w14:textId="77777777" w:rsidR="002726EC" w:rsidRDefault="002726EC" w:rsidP="002726EC">
            <w:pPr>
              <w:numPr>
                <w:ilvl w:val="0"/>
                <w:numId w:val="3"/>
              </w:numPr>
              <w:spacing w:after="42" w:line="259" w:lineRule="auto"/>
              <w:ind w:hanging="360"/>
            </w:pPr>
            <w:r>
              <w:rPr>
                <w:rFonts w:ascii="Candara" w:eastAsia="Candara" w:hAnsi="Candara" w:cs="Candara"/>
                <w:color w:val="767171"/>
              </w:rPr>
              <w:t>Teamwork</w:t>
            </w:r>
          </w:p>
          <w:p w14:paraId="3EB0261E" w14:textId="77777777" w:rsidR="002726EC" w:rsidRDefault="002726EC" w:rsidP="002726EC">
            <w:pPr>
              <w:numPr>
                <w:ilvl w:val="0"/>
                <w:numId w:val="3"/>
              </w:numPr>
              <w:spacing w:after="44" w:line="259" w:lineRule="auto"/>
              <w:ind w:hanging="360"/>
            </w:pPr>
            <w:r>
              <w:rPr>
                <w:rFonts w:ascii="Candara" w:eastAsia="Candara" w:hAnsi="Candara" w:cs="Candara"/>
                <w:color w:val="767171"/>
              </w:rPr>
              <w:t>Strong coordination</w:t>
            </w:r>
          </w:p>
          <w:p w14:paraId="06B31D86" w14:textId="77777777" w:rsidR="002726EC" w:rsidRDefault="002726EC" w:rsidP="002726EC">
            <w:pPr>
              <w:numPr>
                <w:ilvl w:val="0"/>
                <w:numId w:val="3"/>
              </w:numPr>
              <w:spacing w:after="45" w:line="259" w:lineRule="auto"/>
              <w:ind w:hanging="360"/>
            </w:pPr>
            <w:r>
              <w:rPr>
                <w:rFonts w:ascii="Candara" w:eastAsia="Candara" w:hAnsi="Candara" w:cs="Candara"/>
                <w:color w:val="767171"/>
              </w:rPr>
              <w:t>Time management</w:t>
            </w:r>
          </w:p>
          <w:p w14:paraId="2080623E" w14:textId="77777777" w:rsidR="002726EC" w:rsidRDefault="002726EC" w:rsidP="002726EC">
            <w:pPr>
              <w:numPr>
                <w:ilvl w:val="0"/>
                <w:numId w:val="3"/>
              </w:numPr>
              <w:spacing w:after="291" w:line="259" w:lineRule="auto"/>
              <w:ind w:hanging="360"/>
            </w:pPr>
            <w:r>
              <w:rPr>
                <w:rFonts w:ascii="Candara" w:eastAsia="Candara" w:hAnsi="Candara" w:cs="Candara"/>
                <w:color w:val="767171"/>
              </w:rPr>
              <w:t>Project Management</w:t>
            </w:r>
          </w:p>
          <w:p w14:paraId="329104C9" w14:textId="2F674D1A" w:rsidR="002726EC" w:rsidRDefault="002726EC" w:rsidP="002726EC">
            <w:pPr>
              <w:pStyle w:val="Heading3"/>
            </w:pPr>
            <w:r>
              <w:t xml:space="preserve">Cirtification </w:t>
            </w:r>
          </w:p>
          <w:p w14:paraId="698220BC" w14:textId="77777777" w:rsidR="002726EC" w:rsidRDefault="002726EC" w:rsidP="002726EC">
            <w:pPr>
              <w:numPr>
                <w:ilvl w:val="0"/>
                <w:numId w:val="4"/>
              </w:numPr>
              <w:spacing w:after="45" w:line="259" w:lineRule="auto"/>
              <w:ind w:hanging="360"/>
            </w:pPr>
            <w:r>
              <w:rPr>
                <w:rFonts w:ascii="Candara" w:eastAsia="Candara" w:hAnsi="Candara" w:cs="Candara"/>
                <w:i/>
                <w:color w:val="767171"/>
              </w:rPr>
              <w:t>SQL Management Studio.</w:t>
            </w:r>
          </w:p>
          <w:p w14:paraId="402EBE90" w14:textId="77777777" w:rsidR="002726EC" w:rsidRPr="002726EC" w:rsidRDefault="002726EC" w:rsidP="002726EC">
            <w:pPr>
              <w:numPr>
                <w:ilvl w:val="0"/>
                <w:numId w:val="4"/>
              </w:numPr>
              <w:spacing w:after="43" w:line="259" w:lineRule="auto"/>
              <w:ind w:hanging="360"/>
            </w:pPr>
            <w:r>
              <w:rPr>
                <w:rFonts w:ascii="Candara" w:eastAsia="Candara" w:hAnsi="Candara" w:cs="Candara"/>
                <w:i/>
                <w:color w:val="767171"/>
              </w:rPr>
              <w:t>Computer Software Networking.</w:t>
            </w:r>
          </w:p>
          <w:p w14:paraId="0FA282F6" w14:textId="03D3427F" w:rsidR="002726EC" w:rsidRPr="002726EC" w:rsidRDefault="002726EC" w:rsidP="002726EC">
            <w:pPr>
              <w:numPr>
                <w:ilvl w:val="0"/>
                <w:numId w:val="4"/>
              </w:numPr>
              <w:spacing w:after="43" w:line="259" w:lineRule="auto"/>
              <w:ind w:hanging="360"/>
              <w:rPr>
                <w:rFonts w:ascii="Candara" w:eastAsia="Candara" w:hAnsi="Candara" w:cs="Candara"/>
                <w:i/>
                <w:color w:val="767171"/>
              </w:rPr>
            </w:pPr>
            <w:r w:rsidRPr="002726EC">
              <w:rPr>
                <w:rFonts w:ascii="Candara" w:eastAsia="Candara" w:hAnsi="Candara" w:cs="Candara"/>
                <w:i/>
                <w:color w:val="767171"/>
              </w:rPr>
              <w:t>MS-CIT Certification From MKCL</w:t>
            </w:r>
          </w:p>
          <w:p w14:paraId="5C51743A" w14:textId="77777777" w:rsidR="002726EC" w:rsidRDefault="002726EC" w:rsidP="002726EC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Candara" w:eastAsia="Candara" w:hAnsi="Candara" w:cs="Candara"/>
                <w:i/>
                <w:color w:val="767171"/>
              </w:rPr>
              <w:t>Completed Computer Basic, MS-</w:t>
            </w:r>
          </w:p>
          <w:p w14:paraId="738D5022" w14:textId="0F482ACE" w:rsidR="002726EC" w:rsidRPr="002726EC" w:rsidRDefault="002726EC" w:rsidP="002726EC">
            <w:pPr>
              <w:spacing w:after="66"/>
              <w:ind w:left="389"/>
              <w:rPr>
                <w:rFonts w:ascii="Candara" w:eastAsia="Candara" w:hAnsi="Candara" w:cs="Candara"/>
                <w:i/>
                <w:color w:val="767171"/>
              </w:rPr>
            </w:pPr>
            <w:r>
              <w:rPr>
                <w:rFonts w:ascii="Candara" w:eastAsia="Candara" w:hAnsi="Candara" w:cs="Candara"/>
                <w:i/>
                <w:color w:val="767171"/>
              </w:rPr>
              <w:t>Office &amp; Internet</w:t>
            </w:r>
          </w:p>
          <w:p w14:paraId="57612907" w14:textId="00716CDD" w:rsidR="002726EC" w:rsidRDefault="002726EC" w:rsidP="002726EC">
            <w:pPr>
              <w:pStyle w:val="Heading3"/>
            </w:pPr>
          </w:p>
          <w:p w14:paraId="5C8C22DD" w14:textId="3D6F5A9A" w:rsidR="002726EC" w:rsidRPr="002726EC" w:rsidRDefault="002726EC" w:rsidP="002726EC"/>
        </w:tc>
        <w:tc>
          <w:tcPr>
            <w:tcW w:w="360" w:type="dxa"/>
            <w:tcBorders>
              <w:top w:val="dashSmallGap" w:sz="4" w:space="0" w:color="555CB4" w:themeColor="accent3" w:themeShade="BF"/>
              <w:right w:val="dashSmallGap" w:sz="4" w:space="0" w:color="555CB4" w:themeColor="accent3" w:themeShade="BF"/>
            </w:tcBorders>
          </w:tcPr>
          <w:p w14:paraId="07225427" w14:textId="77777777" w:rsidR="00351D01" w:rsidRDefault="00351D01" w:rsidP="00900A10">
            <w:pPr>
              <w:pStyle w:val="ListParagraph"/>
            </w:pPr>
          </w:p>
        </w:tc>
        <w:tc>
          <w:tcPr>
            <w:tcW w:w="360" w:type="dxa"/>
            <w:tcBorders>
              <w:top w:val="dashSmallGap" w:sz="4" w:space="0" w:color="555CB4" w:themeColor="accent3" w:themeShade="BF"/>
              <w:left w:val="dashSmallGap" w:sz="4" w:space="0" w:color="555CB4" w:themeColor="accent3" w:themeShade="BF"/>
            </w:tcBorders>
          </w:tcPr>
          <w:p w14:paraId="4B0303CE" w14:textId="77777777" w:rsidR="00351D01" w:rsidRDefault="00351D01" w:rsidP="00900A10"/>
        </w:tc>
        <w:tc>
          <w:tcPr>
            <w:tcW w:w="3770" w:type="dxa"/>
            <w:tcBorders>
              <w:top w:val="dashSmallGap" w:sz="4" w:space="0" w:color="555CB4" w:themeColor="accent3" w:themeShade="BF"/>
            </w:tcBorders>
          </w:tcPr>
          <w:p w14:paraId="4DB5D30C" w14:textId="77777777" w:rsidR="00351D01" w:rsidRDefault="00351D01" w:rsidP="00900A10"/>
          <w:p w14:paraId="536E4BB3" w14:textId="77777777" w:rsidR="00351D01" w:rsidRPr="00FA6842" w:rsidRDefault="00351D01" w:rsidP="00900A10">
            <w:pPr>
              <w:pStyle w:val="Heading3"/>
            </w:pPr>
            <w:r w:rsidRPr="00FA6842">
              <w:t>Education</w:t>
            </w:r>
          </w:p>
          <w:p w14:paraId="41CF52EE" w14:textId="29021F47" w:rsidR="00E9471F" w:rsidRDefault="00E9471F" w:rsidP="00E9471F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rFonts w:ascii="Candara" w:eastAsia="Candara" w:hAnsi="Candara" w:cs="Candara"/>
                <w:color w:val="767171"/>
              </w:rPr>
              <w:t>Master of Computer</w:t>
            </w:r>
            <w:r>
              <w:rPr>
                <w:rFonts w:ascii="Candara" w:eastAsia="Candara" w:hAnsi="Candara" w:cs="Candara"/>
                <w:color w:val="767171"/>
              </w:rPr>
              <w:t xml:space="preserve"> </w:t>
            </w:r>
            <w:proofErr w:type="gramStart"/>
            <w:r w:rsidRPr="00E9471F">
              <w:rPr>
                <w:rFonts w:ascii="Candara" w:eastAsia="Candara" w:hAnsi="Candara" w:cs="Candara"/>
                <w:color w:val="767171"/>
              </w:rPr>
              <w:t>Applications(</w:t>
            </w:r>
            <w:proofErr w:type="gramEnd"/>
            <w:r w:rsidRPr="00E9471F">
              <w:rPr>
                <w:rFonts w:ascii="Candara" w:eastAsia="Candara" w:hAnsi="Candara" w:cs="Candara"/>
                <w:color w:val="767171"/>
              </w:rPr>
              <w:t>MCA)</w:t>
            </w:r>
          </w:p>
          <w:p w14:paraId="49AD50B3" w14:textId="216E85B3" w:rsidR="00E9471F" w:rsidRDefault="00E9471F" w:rsidP="00E9471F">
            <w:pPr>
              <w:spacing w:after="58" w:line="268" w:lineRule="auto"/>
              <w:ind w:left="720"/>
            </w:pPr>
            <w:r>
              <w:rPr>
                <w:rFonts w:ascii="Candara" w:eastAsia="Candara" w:hAnsi="Candara" w:cs="Candara"/>
                <w:color w:val="767171"/>
              </w:rPr>
              <w:t>Currently pursuing from Little Flower Institute, affiliated with Pune University (202</w:t>
            </w:r>
            <w:r>
              <w:rPr>
                <w:rFonts w:ascii="Candara" w:eastAsia="Candara" w:hAnsi="Candara" w:cs="Candara"/>
                <w:color w:val="767171"/>
              </w:rPr>
              <w:t>4</w:t>
            </w:r>
            <w:r>
              <w:rPr>
                <w:rFonts w:ascii="Candara" w:eastAsia="Candara" w:hAnsi="Candara" w:cs="Candara"/>
                <w:color w:val="767171"/>
              </w:rPr>
              <w:t xml:space="preserve"> – Present).</w:t>
            </w:r>
          </w:p>
          <w:p w14:paraId="56F61CD5" w14:textId="302205D1" w:rsidR="00E9471F" w:rsidRDefault="00E9471F" w:rsidP="00E9471F">
            <w:pPr>
              <w:numPr>
                <w:ilvl w:val="0"/>
                <w:numId w:val="5"/>
              </w:numPr>
              <w:spacing w:after="0" w:line="273" w:lineRule="auto"/>
              <w:ind w:hanging="360"/>
            </w:pPr>
            <w:r>
              <w:rPr>
                <w:rFonts w:ascii="Candara" w:eastAsia="Candara" w:hAnsi="Candara" w:cs="Candara"/>
                <w:i/>
                <w:color w:val="767171"/>
              </w:rPr>
              <w:t xml:space="preserve">Bachelor of Computer Applications (BCA) </w:t>
            </w:r>
            <w:r w:rsidRPr="00E9471F">
              <w:rPr>
                <w:rFonts w:ascii="Candara" w:eastAsia="Candara" w:hAnsi="Candara" w:cs="Candara"/>
                <w:i/>
                <w:color w:val="767171"/>
              </w:rPr>
              <w:t>Completed in 2020 from</w:t>
            </w:r>
          </w:p>
          <w:p w14:paraId="3ABCF198" w14:textId="77777777" w:rsidR="00E9471F" w:rsidRDefault="00E9471F" w:rsidP="00E9471F">
            <w:pPr>
              <w:spacing w:after="51" w:line="274" w:lineRule="auto"/>
              <w:ind w:left="720"/>
            </w:pPr>
            <w:r>
              <w:rPr>
                <w:rFonts w:ascii="Candara" w:eastAsia="Candara" w:hAnsi="Candara" w:cs="Candara"/>
                <w:i/>
                <w:color w:val="767171"/>
              </w:rPr>
              <w:t>S.N.D.T. Women’s College, Mumbai (S.N.D.T. University).</w:t>
            </w:r>
          </w:p>
          <w:p w14:paraId="7D8D225E" w14:textId="77777777" w:rsidR="00E9471F" w:rsidRDefault="00E9471F" w:rsidP="00E9471F">
            <w:pPr>
              <w:numPr>
                <w:ilvl w:val="0"/>
                <w:numId w:val="5"/>
              </w:numPr>
              <w:spacing w:after="53" w:line="273" w:lineRule="auto"/>
              <w:ind w:hanging="360"/>
            </w:pPr>
            <w:r>
              <w:rPr>
                <w:rFonts w:ascii="Candara" w:eastAsia="Candara" w:hAnsi="Candara" w:cs="Candara"/>
                <w:i/>
                <w:color w:val="767171"/>
              </w:rPr>
              <w:t>H.S.C. – Passed in 2017 from S.N.D.T. Junior Women’s College, Mumbai (Maharashtra State Board).</w:t>
            </w:r>
          </w:p>
          <w:p w14:paraId="2A6C5B4C" w14:textId="77777777" w:rsidR="00E9471F" w:rsidRDefault="00E9471F" w:rsidP="00E9471F">
            <w:pPr>
              <w:numPr>
                <w:ilvl w:val="0"/>
                <w:numId w:val="5"/>
              </w:numPr>
              <w:spacing w:after="167" w:line="267" w:lineRule="auto"/>
              <w:ind w:hanging="360"/>
            </w:pPr>
            <w:r>
              <w:rPr>
                <w:rFonts w:ascii="Candara" w:eastAsia="Candara" w:hAnsi="Candara" w:cs="Candara"/>
                <w:i/>
                <w:color w:val="767171"/>
              </w:rPr>
              <w:t>S.S.C. – Passed in 2015 from Sacred Heart High School, Mumbai (Maharashtra State Board).</w:t>
            </w:r>
          </w:p>
          <w:p w14:paraId="2315BD21" w14:textId="77777777" w:rsidR="00351D01" w:rsidRPr="00FA6842" w:rsidRDefault="00351D01" w:rsidP="00900A10">
            <w:pPr>
              <w:pStyle w:val="Heading3"/>
            </w:pPr>
            <w:r w:rsidRPr="00FA6842">
              <w:t>Hobbies</w:t>
            </w:r>
          </w:p>
          <w:p w14:paraId="1405658C" w14:textId="77777777" w:rsidR="00E025AA" w:rsidRDefault="00351D01" w:rsidP="0049091F">
            <w:pPr>
              <w:pStyle w:val="Hobbies"/>
            </w:pPr>
            <w:r>
              <w:t>Running</w:t>
            </w:r>
          </w:p>
          <w:p w14:paraId="2E155512" w14:textId="77777777" w:rsidR="00E025AA" w:rsidRDefault="00351D01" w:rsidP="0049091F">
            <w:pPr>
              <w:pStyle w:val="Hobbies"/>
            </w:pPr>
            <w:r>
              <w:t>Photography</w:t>
            </w:r>
          </w:p>
          <w:p w14:paraId="036D69A3" w14:textId="77777777" w:rsidR="00E025AA" w:rsidRDefault="00351D01" w:rsidP="0049091F">
            <w:pPr>
              <w:pStyle w:val="Hobbies"/>
            </w:pPr>
            <w:r>
              <w:t>Traveling</w:t>
            </w:r>
          </w:p>
          <w:p w14:paraId="177A3A61" w14:textId="77777777" w:rsidR="00E025AA" w:rsidRDefault="00351D01" w:rsidP="0049091F">
            <w:pPr>
              <w:pStyle w:val="Hobbies"/>
            </w:pPr>
            <w:r>
              <w:t>Cooking</w:t>
            </w:r>
          </w:p>
          <w:p w14:paraId="5713D534" w14:textId="77777777" w:rsidR="00351D01" w:rsidRDefault="00351D01" w:rsidP="0049091F">
            <w:pPr>
              <w:pStyle w:val="Hobbies"/>
            </w:pPr>
            <w:r>
              <w:t>Dancing</w:t>
            </w:r>
          </w:p>
          <w:p w14:paraId="5392569A" w14:textId="77777777" w:rsidR="0049091F" w:rsidRDefault="0049091F" w:rsidP="0049091F">
            <w:pPr>
              <w:pStyle w:val="Heading3"/>
            </w:pPr>
          </w:p>
          <w:p w14:paraId="1DD7EF0C" w14:textId="77777777" w:rsidR="0049091F" w:rsidRDefault="0049091F" w:rsidP="0049091F">
            <w:pPr>
              <w:pStyle w:val="Heading3"/>
            </w:pPr>
          </w:p>
          <w:p w14:paraId="43E0AF8A" w14:textId="77777777" w:rsidR="0049091F" w:rsidRDefault="0049091F" w:rsidP="0049091F">
            <w:pPr>
              <w:pStyle w:val="Heading3"/>
            </w:pPr>
          </w:p>
          <w:p w14:paraId="41C251C9" w14:textId="77777777" w:rsidR="0049091F" w:rsidRDefault="0049091F" w:rsidP="0049091F">
            <w:pPr>
              <w:pStyle w:val="Heading3"/>
            </w:pPr>
          </w:p>
          <w:p w14:paraId="62430BB8" w14:textId="77777777" w:rsidR="0049091F" w:rsidRDefault="0049091F" w:rsidP="0049091F">
            <w:pPr>
              <w:pStyle w:val="Heading3"/>
            </w:pPr>
          </w:p>
          <w:p w14:paraId="314256FA" w14:textId="56C86E79" w:rsidR="0049091F" w:rsidRDefault="0049091F" w:rsidP="0049091F">
            <w:pPr>
              <w:pStyle w:val="Heading3"/>
            </w:pPr>
            <w:r>
              <w:lastRenderedPageBreak/>
              <w:t>Professional Overview</w:t>
            </w:r>
          </w:p>
          <w:p w14:paraId="02AFEFAD" w14:textId="77777777" w:rsidR="0049091F" w:rsidRDefault="0049091F" w:rsidP="0049091F">
            <w:pPr>
              <w:numPr>
                <w:ilvl w:val="0"/>
                <w:numId w:val="2"/>
              </w:numPr>
              <w:spacing w:after="61" w:line="266" w:lineRule="auto"/>
              <w:ind w:hanging="365"/>
            </w:pPr>
            <w:r>
              <w:rPr>
                <w:rFonts w:ascii="Candara" w:eastAsia="Candara" w:hAnsi="Candara" w:cs="Candara"/>
                <w:color w:val="767171"/>
              </w:rPr>
              <w:t>Prepared client reports, collected feedback, and ensured timely resolution of issues.</w:t>
            </w:r>
          </w:p>
          <w:p w14:paraId="328A842F" w14:textId="77777777" w:rsidR="0049091F" w:rsidRDefault="0049091F" w:rsidP="0049091F">
            <w:pPr>
              <w:numPr>
                <w:ilvl w:val="0"/>
                <w:numId w:val="2"/>
              </w:numPr>
              <w:spacing w:after="61" w:line="266" w:lineRule="auto"/>
              <w:ind w:hanging="365"/>
            </w:pPr>
            <w:r>
              <w:rPr>
                <w:rFonts w:ascii="Candara" w:eastAsia="Candara" w:hAnsi="Candara" w:cs="Candara"/>
                <w:color w:val="767171"/>
              </w:rPr>
              <w:t>Acted as a bridge between technical team and clients during project execution.</w:t>
            </w:r>
          </w:p>
          <w:p w14:paraId="18DA1DA5" w14:textId="77777777" w:rsidR="0049091F" w:rsidRPr="0049091F" w:rsidRDefault="0049091F" w:rsidP="0049091F"/>
          <w:p w14:paraId="7A958542" w14:textId="1F02B865" w:rsidR="0049091F" w:rsidRDefault="0049091F" w:rsidP="00E9471F">
            <w:pPr>
              <w:pStyle w:val="Hobbies"/>
            </w:pPr>
          </w:p>
        </w:tc>
      </w:tr>
    </w:tbl>
    <w:p w14:paraId="35969A40" w14:textId="77777777" w:rsidR="004008D4" w:rsidRPr="00D127BA" w:rsidRDefault="004008D4">
      <w:pPr>
        <w:rPr>
          <w:sz w:val="8"/>
          <w:szCs w:val="8"/>
        </w:rPr>
      </w:pPr>
    </w:p>
    <w:sectPr w:rsidR="004008D4" w:rsidRPr="00D127BA" w:rsidSect="00E025AA">
      <w:pgSz w:w="12240" w:h="15840"/>
      <w:pgMar w:top="1080" w:right="1080" w:bottom="36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A3FAB" w14:textId="77777777" w:rsidR="00DE2255" w:rsidRDefault="00DE2255" w:rsidP="00736548">
      <w:pPr>
        <w:spacing w:after="0"/>
      </w:pPr>
      <w:r>
        <w:separator/>
      </w:r>
    </w:p>
  </w:endnote>
  <w:endnote w:type="continuationSeparator" w:id="0">
    <w:p w14:paraId="4629B98F" w14:textId="77777777" w:rsidR="00DE2255" w:rsidRDefault="00DE2255" w:rsidP="007365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F4139" w14:textId="77777777" w:rsidR="00DE2255" w:rsidRDefault="00DE2255" w:rsidP="00736548">
      <w:pPr>
        <w:spacing w:after="0"/>
      </w:pPr>
      <w:r>
        <w:separator/>
      </w:r>
    </w:p>
  </w:footnote>
  <w:footnote w:type="continuationSeparator" w:id="0">
    <w:p w14:paraId="710F5613" w14:textId="77777777" w:rsidR="00DE2255" w:rsidRDefault="00DE2255" w:rsidP="007365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5A7A"/>
    <w:multiLevelType w:val="hybridMultilevel"/>
    <w:tmpl w:val="9F9A5DD6"/>
    <w:lvl w:ilvl="0" w:tplc="35DC96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52A5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3632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82AE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50C1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7051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204A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3E44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A890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D4264D"/>
    <w:multiLevelType w:val="hybridMultilevel"/>
    <w:tmpl w:val="0D942F6E"/>
    <w:lvl w:ilvl="0" w:tplc="0ACA66B4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98FD8A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CCDD46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461520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C6A85E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A84EEA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A61862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B4F0CA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08410C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AF5D95"/>
    <w:multiLevelType w:val="hybridMultilevel"/>
    <w:tmpl w:val="F2DC917E"/>
    <w:lvl w:ilvl="0" w:tplc="3660865A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7E24E8">
      <w:start w:val="1"/>
      <w:numFmt w:val="bullet"/>
      <w:lvlText w:val="o"/>
      <w:lvlJc w:val="left"/>
      <w:pPr>
        <w:ind w:left="1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70B5DA">
      <w:start w:val="1"/>
      <w:numFmt w:val="bullet"/>
      <w:lvlText w:val="▪"/>
      <w:lvlJc w:val="left"/>
      <w:pPr>
        <w:ind w:left="1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5A89CC">
      <w:start w:val="1"/>
      <w:numFmt w:val="bullet"/>
      <w:lvlText w:val="•"/>
      <w:lvlJc w:val="left"/>
      <w:pPr>
        <w:ind w:left="2549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5A7BDC">
      <w:start w:val="1"/>
      <w:numFmt w:val="bullet"/>
      <w:lvlText w:val="o"/>
      <w:lvlJc w:val="left"/>
      <w:pPr>
        <w:ind w:left="3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50EDC0">
      <w:start w:val="1"/>
      <w:numFmt w:val="bullet"/>
      <w:lvlText w:val="▪"/>
      <w:lvlJc w:val="left"/>
      <w:pPr>
        <w:ind w:left="39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023BB2">
      <w:start w:val="1"/>
      <w:numFmt w:val="bullet"/>
      <w:lvlText w:val="•"/>
      <w:lvlJc w:val="left"/>
      <w:pPr>
        <w:ind w:left="4709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0A5CA8">
      <w:start w:val="1"/>
      <w:numFmt w:val="bullet"/>
      <w:lvlText w:val="o"/>
      <w:lvlJc w:val="left"/>
      <w:pPr>
        <w:ind w:left="5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C42C4">
      <w:start w:val="1"/>
      <w:numFmt w:val="bullet"/>
      <w:lvlText w:val="▪"/>
      <w:lvlJc w:val="left"/>
      <w:pPr>
        <w:ind w:left="6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D6576E"/>
    <w:multiLevelType w:val="hybridMultilevel"/>
    <w:tmpl w:val="A06247B2"/>
    <w:lvl w:ilvl="0" w:tplc="09C88B92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9AFFD6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C610CA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B82B24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645984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940972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A6E9F4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24B870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767E80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7D6CA1"/>
    <w:multiLevelType w:val="hybridMultilevel"/>
    <w:tmpl w:val="39D89A6A"/>
    <w:lvl w:ilvl="0" w:tplc="626A023E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328FB8">
      <w:start w:val="1"/>
      <w:numFmt w:val="bullet"/>
      <w:lvlText w:val="o"/>
      <w:lvlJc w:val="left"/>
      <w:pPr>
        <w:ind w:left="1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50FE98">
      <w:start w:val="1"/>
      <w:numFmt w:val="bullet"/>
      <w:lvlText w:val="▪"/>
      <w:lvlJc w:val="left"/>
      <w:pPr>
        <w:ind w:left="1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8C56C4">
      <w:start w:val="1"/>
      <w:numFmt w:val="bullet"/>
      <w:lvlText w:val="•"/>
      <w:lvlJc w:val="left"/>
      <w:pPr>
        <w:ind w:left="2549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BE47A8">
      <w:start w:val="1"/>
      <w:numFmt w:val="bullet"/>
      <w:lvlText w:val="o"/>
      <w:lvlJc w:val="left"/>
      <w:pPr>
        <w:ind w:left="3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FE3324">
      <w:start w:val="1"/>
      <w:numFmt w:val="bullet"/>
      <w:lvlText w:val="▪"/>
      <w:lvlJc w:val="left"/>
      <w:pPr>
        <w:ind w:left="39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8A4FD4">
      <w:start w:val="1"/>
      <w:numFmt w:val="bullet"/>
      <w:lvlText w:val="•"/>
      <w:lvlJc w:val="left"/>
      <w:pPr>
        <w:ind w:left="4709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DCFE4E">
      <w:start w:val="1"/>
      <w:numFmt w:val="bullet"/>
      <w:lvlText w:val="o"/>
      <w:lvlJc w:val="left"/>
      <w:pPr>
        <w:ind w:left="5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46BEC4">
      <w:start w:val="1"/>
      <w:numFmt w:val="bullet"/>
      <w:lvlText w:val="▪"/>
      <w:lvlJc w:val="left"/>
      <w:pPr>
        <w:ind w:left="6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241E4E"/>
    <w:multiLevelType w:val="hybridMultilevel"/>
    <w:tmpl w:val="82C2BC64"/>
    <w:lvl w:ilvl="0" w:tplc="35DC96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75880">
    <w:abstractNumId w:val="3"/>
  </w:num>
  <w:num w:numId="2" w16cid:durableId="2052337083">
    <w:abstractNumId w:val="1"/>
  </w:num>
  <w:num w:numId="3" w16cid:durableId="390233242">
    <w:abstractNumId w:val="4"/>
  </w:num>
  <w:num w:numId="4" w16cid:durableId="1150636567">
    <w:abstractNumId w:val="2"/>
  </w:num>
  <w:num w:numId="5" w16cid:durableId="387610627">
    <w:abstractNumId w:val="0"/>
  </w:num>
  <w:num w:numId="6" w16cid:durableId="1844126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46"/>
    <w:rsid w:val="000102C1"/>
    <w:rsid w:val="000268DA"/>
    <w:rsid w:val="00051D82"/>
    <w:rsid w:val="0007283B"/>
    <w:rsid w:val="000944C1"/>
    <w:rsid w:val="000948A0"/>
    <w:rsid w:val="000C3E60"/>
    <w:rsid w:val="000D2A9E"/>
    <w:rsid w:val="000E0813"/>
    <w:rsid w:val="00112123"/>
    <w:rsid w:val="00124887"/>
    <w:rsid w:val="00153678"/>
    <w:rsid w:val="00174602"/>
    <w:rsid w:val="001931DA"/>
    <w:rsid w:val="001933B7"/>
    <w:rsid w:val="00197171"/>
    <w:rsid w:val="001D0BF0"/>
    <w:rsid w:val="0020619B"/>
    <w:rsid w:val="00224023"/>
    <w:rsid w:val="0023150A"/>
    <w:rsid w:val="00243ED4"/>
    <w:rsid w:val="002726EC"/>
    <w:rsid w:val="002A6616"/>
    <w:rsid w:val="002B29D8"/>
    <w:rsid w:val="002E2330"/>
    <w:rsid w:val="00351D01"/>
    <w:rsid w:val="0036643A"/>
    <w:rsid w:val="003741F3"/>
    <w:rsid w:val="0039496F"/>
    <w:rsid w:val="00396086"/>
    <w:rsid w:val="003D073A"/>
    <w:rsid w:val="003D5336"/>
    <w:rsid w:val="004008D4"/>
    <w:rsid w:val="00433C45"/>
    <w:rsid w:val="0043772F"/>
    <w:rsid w:val="0049091F"/>
    <w:rsid w:val="004D7D23"/>
    <w:rsid w:val="00512DFD"/>
    <w:rsid w:val="00515E64"/>
    <w:rsid w:val="00571933"/>
    <w:rsid w:val="00582A4F"/>
    <w:rsid w:val="005A0A3D"/>
    <w:rsid w:val="005C347D"/>
    <w:rsid w:val="005C634E"/>
    <w:rsid w:val="005F5ADE"/>
    <w:rsid w:val="00607E13"/>
    <w:rsid w:val="00651CD2"/>
    <w:rsid w:val="00683772"/>
    <w:rsid w:val="006E7C5E"/>
    <w:rsid w:val="007335CD"/>
    <w:rsid w:val="00736548"/>
    <w:rsid w:val="007B36CF"/>
    <w:rsid w:val="007B59D6"/>
    <w:rsid w:val="007E604D"/>
    <w:rsid w:val="00822FF4"/>
    <w:rsid w:val="00827457"/>
    <w:rsid w:val="00835E03"/>
    <w:rsid w:val="00837F8D"/>
    <w:rsid w:val="00863B01"/>
    <w:rsid w:val="00893E35"/>
    <w:rsid w:val="008E118C"/>
    <w:rsid w:val="009763E1"/>
    <w:rsid w:val="00A60701"/>
    <w:rsid w:val="00A70CC1"/>
    <w:rsid w:val="00AB7946"/>
    <w:rsid w:val="00AE5D4F"/>
    <w:rsid w:val="00B05F56"/>
    <w:rsid w:val="00B21F7C"/>
    <w:rsid w:val="00B22665"/>
    <w:rsid w:val="00B454AA"/>
    <w:rsid w:val="00B66B1F"/>
    <w:rsid w:val="00B80DDF"/>
    <w:rsid w:val="00B8751A"/>
    <w:rsid w:val="00BA14ED"/>
    <w:rsid w:val="00BD406B"/>
    <w:rsid w:val="00C25322"/>
    <w:rsid w:val="00C62349"/>
    <w:rsid w:val="00C82BDC"/>
    <w:rsid w:val="00CB2F92"/>
    <w:rsid w:val="00CB6D62"/>
    <w:rsid w:val="00CC1A9D"/>
    <w:rsid w:val="00CC4BA5"/>
    <w:rsid w:val="00CD2105"/>
    <w:rsid w:val="00D127BA"/>
    <w:rsid w:val="00D5508C"/>
    <w:rsid w:val="00D8085A"/>
    <w:rsid w:val="00DB5CC7"/>
    <w:rsid w:val="00DE2255"/>
    <w:rsid w:val="00E01026"/>
    <w:rsid w:val="00E025AA"/>
    <w:rsid w:val="00E20CBC"/>
    <w:rsid w:val="00E30CA5"/>
    <w:rsid w:val="00E60552"/>
    <w:rsid w:val="00E9471F"/>
    <w:rsid w:val="00FA6842"/>
    <w:rsid w:val="00FA6D1A"/>
    <w:rsid w:val="00FB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A04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D01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4BA5"/>
    <w:pPr>
      <w:outlineLvl w:val="0"/>
    </w:pPr>
    <w:rPr>
      <w:rFonts w:asciiTheme="majorHAnsi" w:hAnsiTheme="majorHAnsi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CC4BA5"/>
    <w:pPr>
      <w:spacing w:after="0"/>
      <w:outlineLvl w:val="1"/>
    </w:pPr>
    <w:rPr>
      <w:rFonts w:asciiTheme="majorHAnsi" w:hAnsiTheme="majorHAnsi" w:cstheme="majorHAnsi"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224023"/>
    <w:pPr>
      <w:spacing w:before="240" w:after="80"/>
      <w:outlineLvl w:val="2"/>
    </w:pPr>
    <w:rPr>
      <w:rFonts w:asciiTheme="majorHAnsi" w:hAnsiTheme="majorHAnsi"/>
      <w:b/>
      <w:caps/>
      <w:color w:val="555CB4" w:themeColor="accent3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1D01"/>
    <w:pPr>
      <w:spacing w:after="0"/>
      <w:outlineLvl w:val="3"/>
    </w:pPr>
    <w:rPr>
      <w:rFonts w:asciiTheme="majorHAnsi" w:hAnsiTheme="majorHAnsi"/>
      <w:b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qFormat/>
    <w:rsid w:val="00224023"/>
    <w:pPr>
      <w:spacing w:after="120"/>
      <w:outlineLvl w:val="4"/>
    </w:pPr>
    <w:rPr>
      <w:rFonts w:eastAsiaTheme="minorEastAsia"/>
      <w:b/>
      <w:kern w:val="0"/>
      <w:lang w:eastAsia="ja-JP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224023"/>
    <w:pPr>
      <w:spacing w:after="0"/>
      <w:outlineLvl w:val="5"/>
    </w:pPr>
    <w:rPr>
      <w:rFonts w:asciiTheme="majorHAnsi" w:hAnsiTheme="majorHAns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6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6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6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A5"/>
    <w:rPr>
      <w:rFonts w:asciiTheme="majorHAnsi" w:hAnsiTheme="majorHAnsi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24023"/>
    <w:rPr>
      <w:rFonts w:asciiTheme="majorHAnsi" w:hAnsiTheme="majorHAnsi" w:cstheme="majorHAnsi"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24023"/>
    <w:rPr>
      <w:rFonts w:asciiTheme="majorHAnsi" w:hAnsiTheme="majorHAnsi"/>
      <w:b/>
      <w:caps/>
      <w:color w:val="555CB4" w:themeColor="accent3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1D01"/>
    <w:rPr>
      <w:rFonts w:asciiTheme="majorHAnsi" w:hAnsiTheme="majorHAnsi"/>
      <w:b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224023"/>
    <w:rPr>
      <w:rFonts w:eastAsiaTheme="minorEastAsia"/>
      <w:b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224023"/>
    <w:rPr>
      <w:rFonts w:asciiTheme="majorHAnsi" w:hAnsiTheme="majorHAnsi"/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5AA"/>
    <w:pPr>
      <w:spacing w:after="80"/>
      <w:contextualSpacing/>
    </w:pPr>
    <w:rPr>
      <w:rFonts w:asciiTheme="majorHAnsi" w:eastAsiaTheme="majorEastAsia" w:hAnsiTheme="majorHAnsi" w:cstheme="majorBidi"/>
      <w:b/>
      <w:caps/>
      <w:color w:val="555CB4" w:themeColor="accent3" w:themeShade="BF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5AA"/>
    <w:rPr>
      <w:rFonts w:asciiTheme="majorHAnsi" w:eastAsiaTheme="majorEastAsia" w:hAnsiTheme="majorHAnsi" w:cstheme="majorBidi"/>
      <w:b/>
      <w:caps/>
      <w:color w:val="555CB4" w:themeColor="accent3" w:themeShade="BF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9E"/>
    <w:pPr>
      <w:numPr>
        <w:ilvl w:val="1"/>
      </w:numPr>
      <w:spacing w:after="360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01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6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4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2E2330"/>
    <w:pPr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B66B1F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66B1F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4023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B66B1F"/>
    <w:rPr>
      <w:b/>
      <w:bCs/>
      <w:smallCaps/>
      <w:color w:val="0B5294" w:themeColor="accent1" w:themeShade="BF"/>
      <w:spacing w:val="5"/>
    </w:rPr>
  </w:style>
  <w:style w:type="table" w:styleId="TableGrid">
    <w:name w:val="Table Grid"/>
    <w:basedOn w:val="TableNormal"/>
    <w:uiPriority w:val="39"/>
    <w:rsid w:val="00B66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B66B1F"/>
    <w:rPr>
      <w:color w:val="429DF0" w:themeColor="accent2" w:themeShade="BF"/>
      <w:u w:val="single"/>
    </w:rPr>
  </w:style>
  <w:style w:type="character" w:styleId="Strong">
    <w:name w:val="Strong"/>
    <w:basedOn w:val="DefaultParagraphFont"/>
    <w:uiPriority w:val="22"/>
    <w:semiHidden/>
    <w:qFormat/>
    <w:rsid w:val="00651CD2"/>
    <w:rPr>
      <w:rFonts w:asciiTheme="majorHAnsi" w:hAnsiTheme="majorHAnsi"/>
      <w:b/>
      <w:bCs/>
      <w:caps w:val="0"/>
      <w:smallCaps w:val="0"/>
      <w:sz w:val="22"/>
    </w:rPr>
  </w:style>
  <w:style w:type="paragraph" w:styleId="Date">
    <w:name w:val="Date"/>
    <w:basedOn w:val="Normal"/>
    <w:next w:val="Normal"/>
    <w:link w:val="DateChar"/>
    <w:uiPriority w:val="99"/>
    <w:semiHidden/>
    <w:rsid w:val="00B66B1F"/>
  </w:style>
  <w:style w:type="character" w:customStyle="1" w:styleId="DateChar">
    <w:name w:val="Date Char"/>
    <w:basedOn w:val="DefaultParagraphFont"/>
    <w:link w:val="Date"/>
    <w:uiPriority w:val="99"/>
    <w:semiHidden/>
    <w:rsid w:val="00224023"/>
  </w:style>
  <w:style w:type="character" w:styleId="PlaceholderText">
    <w:name w:val="Placeholder Text"/>
    <w:basedOn w:val="DefaultParagraphFont"/>
    <w:uiPriority w:val="99"/>
    <w:semiHidden/>
    <w:rsid w:val="004008D4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C253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736548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4023"/>
  </w:style>
  <w:style w:type="paragraph" w:styleId="Footer">
    <w:name w:val="footer"/>
    <w:basedOn w:val="Normal"/>
    <w:link w:val="FooterChar"/>
    <w:uiPriority w:val="99"/>
    <w:semiHidden/>
    <w:rsid w:val="00736548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4023"/>
  </w:style>
  <w:style w:type="paragraph" w:customStyle="1" w:styleId="Hobbies">
    <w:name w:val="Hobbies"/>
    <w:basedOn w:val="Normal"/>
    <w:qFormat/>
    <w:rsid w:val="00E025AA"/>
    <w:p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90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4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YU\AppData\Roaming\Microsoft\Templates\Bold%20profile%20professional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6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A2CFF8"/>
      </a:accent2>
      <a:accent3>
        <a:srgbClr val="9498D0"/>
      </a:accent3>
      <a:accent4>
        <a:srgbClr val="E8E9F5"/>
      </a:accent4>
      <a:accent5>
        <a:srgbClr val="009DD9"/>
      </a:accent5>
      <a:accent6>
        <a:srgbClr val="C1EDFF"/>
      </a:accent6>
      <a:hlink>
        <a:srgbClr val="F49100"/>
      </a:hlink>
      <a:folHlink>
        <a:srgbClr val="85DFD0"/>
      </a:folHlink>
    </a:clrScheme>
    <a:fontScheme name="Custom 117">
      <a:majorFont>
        <a:latin typeface="Arial Rounded MT Bold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D32BF7-F1DD-412A-B33B-E76F7CA99D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A3F5EB-0396-4878-B864-4DDE6C9219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113F3F-EB69-4E3A-8507-1C6ECF9795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profile professional resume</Template>
  <TotalTime>0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2026-02-22T09:49:00Z</dcterms:created>
  <dcterms:modified xsi:type="dcterms:W3CDTF">2026-02-22T10:29:00Z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